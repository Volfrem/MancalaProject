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422AC5" w:rsidRDefault="00422AC5"/>
        <w:p w:rsidR="00422AC5" w:rsidRDefault="002362B2">
          <w:r>
            <w:rPr>
              <w:noProof/>
            </w:rPr>
            <w:drawing>
              <wp:anchor distT="0" distB="0" distL="114300" distR="114300" simplePos="0" relativeHeight="251658240" behindDoc="0" locked="0" layoutInCell="0" allowOverlap="1" wp14:anchorId="263FCB95" wp14:editId="7871E77F">
                <wp:simplePos x="0" y="0"/>
                <wp:positionH relativeFrom="page">
                  <wp:posOffset>3512185</wp:posOffset>
                </wp:positionH>
                <wp:positionV relativeFrom="page">
                  <wp:posOffset>3695700</wp:posOffset>
                </wp:positionV>
                <wp:extent cx="3751641" cy="2975610"/>
                <wp:effectExtent l="323850" t="323850" r="325120" b="32004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1641" cy="297561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33AE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41C4CF6C" wp14:editId="36564271">
                    <wp:simplePos x="0" y="0"/>
                    <wp:positionH relativeFrom="column">
                      <wp:posOffset>4257675</wp:posOffset>
                    </wp:positionH>
                    <wp:positionV relativeFrom="paragraph">
                      <wp:posOffset>7002780</wp:posOffset>
                    </wp:positionV>
                    <wp:extent cx="1933575" cy="1590675"/>
                    <wp:effectExtent l="0" t="0" r="9525" b="9525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1590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3DE5" w:rsidRDefault="002F3DE5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r>
                                  <w:t xml:space="preserve">Sergei </w:t>
                                </w:r>
                                <w:proofErr w:type="spellStart"/>
                                <w:r>
                                  <w:t>Laada</w:t>
                                </w:r>
                                <w:proofErr w:type="spellEnd"/>
                              </w:p>
                              <w:p w:rsidR="002F3DE5" w:rsidRDefault="002F3DE5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proofErr w:type="spellStart"/>
                                <w:r>
                                  <w:t>Alari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Lukk</w:t>
                                </w:r>
                                <w:proofErr w:type="spellEnd"/>
                              </w:p>
                              <w:p w:rsidR="002F3DE5" w:rsidRDefault="002F3DE5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proofErr w:type="spellStart"/>
                                <w:r>
                                  <w:t>Priit</w:t>
                                </w:r>
                                <w:proofErr w:type="spellEnd"/>
                                <w:r>
                                  <w:t xml:space="preserve"> Rand</w:t>
                                </w:r>
                              </w:p>
                              <w:p w:rsidR="00D33AE0" w:rsidRDefault="00D33AE0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proofErr w:type="spellStart"/>
                                <w:r>
                                  <w:t>Mirjam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Rauba</w:t>
                                </w:r>
                                <w:proofErr w:type="spellEnd"/>
                              </w:p>
                              <w:p w:rsidR="00D33AE0" w:rsidRDefault="00D33AE0" w:rsidP="00D33AE0">
                                <w:pPr>
                                  <w:spacing w:after="120" w:line="240" w:lineRule="auto"/>
                                  <w:jc w:val="right"/>
                                </w:pPr>
                                <w:r>
                                  <w:t xml:space="preserve">Kersti </w:t>
                                </w:r>
                                <w:proofErr w:type="spellStart"/>
                                <w:r>
                                  <w:t>Üts</w:t>
                                </w:r>
                                <w:proofErr w:type="spellEnd"/>
                              </w:p>
                              <w:p w:rsidR="00C41631" w:rsidRPr="00747753" w:rsidRDefault="00D33AE0" w:rsidP="00C41631">
                                <w:pPr>
                                  <w:jc w:val="right"/>
                                  <w:rPr>
                                    <w:b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747753">
                                  <w:rPr>
                                    <w:b/>
                                    <w:i/>
                                    <w:sz w:val="24"/>
                                    <w:szCs w:val="24"/>
                                  </w:rPr>
                                  <w:t>Systems modeling 2010</w:t>
                                </w:r>
                                <w:r w:rsidR="00C41631" w:rsidRPr="00747753">
                                  <w:rPr>
                                    <w:b/>
                                    <w:i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25pt;margin-top:551.4pt;width:152.25pt;height:125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" stroked="f">
                    <v:textbox>
                      <w:txbxContent>
                        <w:p w:rsidR="002F3DE5" w:rsidRDefault="002F3DE5" w:rsidP="002F3DE5">
                          <w:pPr>
                            <w:spacing w:after="120" w:line="240" w:lineRule="auto"/>
                            <w:jc w:val="right"/>
                          </w:pPr>
                          <w:r>
                            <w:t xml:space="preserve">Sergei </w:t>
                          </w:r>
                          <w:proofErr w:type="spellStart"/>
                          <w:r>
                            <w:t>Laada</w:t>
                          </w:r>
                          <w:proofErr w:type="spellEnd"/>
                        </w:p>
                        <w:p w:rsidR="002F3DE5" w:rsidRDefault="002F3DE5" w:rsidP="002F3DE5">
                          <w:pPr>
                            <w:spacing w:after="120" w:line="240" w:lineRule="auto"/>
                            <w:jc w:val="right"/>
                          </w:pPr>
                          <w:proofErr w:type="spellStart"/>
                          <w:r>
                            <w:t>Alari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Lukk</w:t>
                          </w:r>
                          <w:proofErr w:type="spellEnd"/>
                        </w:p>
                        <w:p w:rsidR="002F3DE5" w:rsidRDefault="002F3DE5" w:rsidP="002F3DE5">
                          <w:pPr>
                            <w:spacing w:after="120" w:line="240" w:lineRule="auto"/>
                            <w:jc w:val="right"/>
                          </w:pPr>
                          <w:proofErr w:type="spellStart"/>
                          <w:r>
                            <w:t>Priit</w:t>
                          </w:r>
                          <w:proofErr w:type="spellEnd"/>
                          <w:r>
                            <w:t xml:space="preserve"> Rand</w:t>
                          </w:r>
                        </w:p>
                        <w:p w:rsidR="00D33AE0" w:rsidRDefault="00D33AE0" w:rsidP="002F3DE5">
                          <w:pPr>
                            <w:spacing w:after="120" w:line="240" w:lineRule="auto"/>
                            <w:jc w:val="right"/>
                          </w:pPr>
                          <w:proofErr w:type="spellStart"/>
                          <w:r>
                            <w:t>Mirjam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Rauba</w:t>
                          </w:r>
                          <w:proofErr w:type="spellEnd"/>
                        </w:p>
                        <w:p w:rsidR="00D33AE0" w:rsidRDefault="00D33AE0" w:rsidP="00D33AE0">
                          <w:pPr>
                            <w:spacing w:after="120" w:line="240" w:lineRule="auto"/>
                            <w:jc w:val="right"/>
                          </w:pPr>
                          <w:r>
                            <w:t xml:space="preserve">Kersti </w:t>
                          </w:r>
                          <w:proofErr w:type="spellStart"/>
                          <w:r>
                            <w:t>Üts</w:t>
                          </w:r>
                          <w:proofErr w:type="spellEnd"/>
                        </w:p>
                        <w:p w:rsidR="00C41631" w:rsidRPr="00747753" w:rsidRDefault="00D33AE0" w:rsidP="00C41631">
                          <w:pPr>
                            <w:jc w:val="right"/>
                            <w:rPr>
                              <w:b/>
                              <w:i/>
                              <w:sz w:val="24"/>
                              <w:szCs w:val="24"/>
                            </w:rPr>
                          </w:pPr>
                          <w:r w:rsidRPr="00747753">
                            <w:rPr>
                              <w:b/>
                              <w:i/>
                              <w:sz w:val="24"/>
                              <w:szCs w:val="24"/>
                            </w:rPr>
                            <w:t>Systems modeling 2010</w:t>
                          </w:r>
                          <w:r w:rsidR="00C41631" w:rsidRPr="00747753">
                            <w:rPr>
                              <w:b/>
                              <w:i/>
                              <w:sz w:val="24"/>
                              <w:szCs w:val="24"/>
                            </w:rPr>
                            <w:br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4CAE135" wp14:editId="362E81A6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A79C8" w:rsidRPr="00C41631" w:rsidRDefault="00D33AE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 xml:space="preserve">Project Report: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Mancala</w:t>
                                </w:r>
                                <w:proofErr w:type="spellEnd"/>
                                <w:r w:rsidR="002362B2"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 xml:space="preserve"> game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Pr="00C41631" w:rsidRDefault="00D33AE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Project Report: Mancala</w:t>
                          </w:r>
                          <w:r w:rsidR="002362B2"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 xml:space="preserve"> game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:rsidR="009C18F9" w:rsidRDefault="007A50F0" w:rsidP="0010043F">
      <w:pPr>
        <w:pStyle w:val="Heading1"/>
      </w:pPr>
      <w:bookmarkStart w:id="0" w:name="_Toc278717480"/>
      <w:r>
        <w:lastRenderedPageBreak/>
        <w:t>Summary</w:t>
      </w:r>
      <w:bookmarkEnd w:id="0"/>
    </w:p>
    <w:p w:rsidR="007A50F0" w:rsidRDefault="002362B2" w:rsidP="00521FF5">
      <w:r>
        <w:rPr>
          <w:noProof/>
        </w:rPr>
        <w:drawing>
          <wp:anchor distT="0" distB="0" distL="114300" distR="114300" simplePos="0" relativeHeight="251666944" behindDoc="0" locked="0" layoutInCell="1" allowOverlap="1" wp14:anchorId="38D7FE45" wp14:editId="514271E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953135"/>
            <wp:effectExtent l="323850" t="323850" r="316865" b="3232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95356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DA6">
        <w:t>This is a report of the course project completed for Systems Modeling at Tartu University in 2010</w:t>
      </w:r>
      <w:r w:rsidR="007A50F0">
        <w:t>.</w:t>
      </w:r>
    </w:p>
    <w:p w:rsidR="00747753" w:rsidRDefault="00747753" w:rsidP="00521FF5">
      <w:r>
        <w:t xml:space="preserve">The goal was to develop a multiplayer version of the game </w:t>
      </w:r>
      <w:proofErr w:type="spellStart"/>
      <w:r>
        <w:t>Mancala</w:t>
      </w:r>
      <w:proofErr w:type="spellEnd"/>
      <w:r>
        <w:t>.</w:t>
      </w:r>
    </w:p>
    <w:p w:rsidR="005C0F56" w:rsidRDefault="00AA0DA6" w:rsidP="00521FF5">
      <w:r>
        <w:t>It describes the role of the project participants, the</w:t>
      </w:r>
      <w:r w:rsidR="002F3DE5">
        <w:t xml:space="preserve"> execution and main design</w:t>
      </w:r>
      <w:r>
        <w:t xml:space="preserve"> decisions made </w:t>
      </w:r>
      <w:r w:rsidR="00E42364">
        <w:t>with</w:t>
      </w:r>
      <w:r>
        <w:t xml:space="preserve">in the project and </w:t>
      </w:r>
      <w:r w:rsidR="00991EAD">
        <w:t xml:space="preserve">all </w:t>
      </w:r>
      <w:r>
        <w:t xml:space="preserve">its </w:t>
      </w:r>
      <w:r w:rsidR="002F3DE5">
        <w:t xml:space="preserve">final </w:t>
      </w:r>
      <w:r>
        <w:t>deliverables</w:t>
      </w:r>
      <w:r w:rsidR="007A50F0">
        <w:t>.</w:t>
      </w:r>
      <w:r w:rsidR="005C0F56">
        <w:br w:type="column"/>
      </w:r>
    </w:p>
    <w:bookmarkStart w:id="1" w:name="_Toc278717481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C0F56" w:rsidRDefault="005C0F56" w:rsidP="00C41631">
          <w:pPr>
            <w:pStyle w:val="Heading1"/>
          </w:pPr>
          <w:r>
            <w:t>Contents</w:t>
          </w:r>
          <w:bookmarkEnd w:id="1"/>
        </w:p>
        <w:p w:rsidR="00F43A98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8717480" w:history="1">
            <w:r w:rsidR="00F43A98" w:rsidRPr="00C21FAC">
              <w:rPr>
                <w:rStyle w:val="Hyperlink"/>
                <w:noProof/>
              </w:rPr>
              <w:t>Summary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_Toc278717480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1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BC4398">
          <w:pPr>
            <w:pStyle w:val="TOC1"/>
            <w:rPr>
              <w:noProof/>
            </w:rPr>
          </w:pPr>
          <w:hyperlink w:anchor="_Toc278717481" w:history="1">
            <w:r w:rsidR="00F43A98" w:rsidRPr="00C21FAC">
              <w:rPr>
                <w:rStyle w:val="Hyperlink"/>
                <w:noProof/>
              </w:rPr>
              <w:t>Contents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_Toc278717481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2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BC4398">
          <w:pPr>
            <w:pStyle w:val="TOC1"/>
            <w:rPr>
              <w:noProof/>
            </w:rPr>
          </w:pPr>
          <w:hyperlink w:anchor="_Toc278717482" w:history="1">
            <w:r w:rsidR="00F43A98" w:rsidRPr="00C21FAC">
              <w:rPr>
                <w:rStyle w:val="Hyperlink"/>
                <w:noProof/>
              </w:rPr>
              <w:t>List of participants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_Toc278717482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3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BC4398">
          <w:pPr>
            <w:pStyle w:val="TOC1"/>
            <w:rPr>
              <w:noProof/>
            </w:rPr>
          </w:pPr>
          <w:hyperlink w:anchor="_Toc278717483" w:history="1">
            <w:r w:rsidR="00F43A98" w:rsidRPr="00C21FAC">
              <w:rPr>
                <w:rStyle w:val="Hyperlink"/>
                <w:noProof/>
              </w:rPr>
              <w:t>Project overview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_Toc278717483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BC4398">
          <w:pPr>
            <w:pStyle w:val="TOC2"/>
            <w:rPr>
              <w:noProof/>
            </w:rPr>
          </w:pPr>
          <w:hyperlink w:anchor="_Toc278717484" w:history="1">
            <w:r w:rsidR="00F43A98" w:rsidRPr="00C21FAC">
              <w:rPr>
                <w:rStyle w:val="Hyperlink"/>
                <w:noProof/>
              </w:rPr>
              <w:t>Project plan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_Toc278717484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BC4398" w:rsidP="00F43A98">
          <w:pPr>
            <w:pStyle w:val="TOC3"/>
            <w:ind w:left="360"/>
            <w:rPr>
              <w:i w:val="0"/>
              <w:noProof/>
            </w:rPr>
          </w:pPr>
          <w:hyperlink w:anchor="_Toc278717485" w:history="1">
            <w:r w:rsidR="00F43A98" w:rsidRPr="00C21FAC">
              <w:rPr>
                <w:rStyle w:val="Hyperlink"/>
                <w:noProof/>
              </w:rPr>
              <w:t>Discovery &amp; Scoping phase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_Toc278717485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BC4398" w:rsidP="00F43A98">
          <w:pPr>
            <w:pStyle w:val="TOC3"/>
            <w:ind w:left="360"/>
            <w:rPr>
              <w:i w:val="0"/>
              <w:noProof/>
            </w:rPr>
          </w:pPr>
          <w:hyperlink w:anchor="_Toc278717486" w:history="1">
            <w:r w:rsidR="00F43A98" w:rsidRPr="00C21FAC">
              <w:rPr>
                <w:rStyle w:val="Hyperlink"/>
                <w:noProof/>
              </w:rPr>
              <w:t>Development phase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_Toc278717486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BC4398" w:rsidP="00F43A98">
          <w:pPr>
            <w:pStyle w:val="TOC3"/>
            <w:ind w:left="360"/>
            <w:rPr>
              <w:i w:val="0"/>
              <w:noProof/>
            </w:rPr>
          </w:pPr>
          <w:hyperlink w:anchor="_Toc278717487" w:history="1">
            <w:r w:rsidR="00F43A98" w:rsidRPr="00C21FAC">
              <w:rPr>
                <w:rStyle w:val="Hyperlink"/>
                <w:noProof/>
              </w:rPr>
              <w:t>Testing &amp; Validation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_Toc278717487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BC4398">
          <w:pPr>
            <w:pStyle w:val="TOC1"/>
            <w:rPr>
              <w:noProof/>
            </w:rPr>
          </w:pPr>
          <w:hyperlink w:anchor="_Toc278717488" w:history="1">
            <w:r w:rsidR="00F43A98" w:rsidRPr="00C21FAC">
              <w:rPr>
                <w:rStyle w:val="Hyperlink"/>
                <w:noProof/>
              </w:rPr>
              <w:t>Repository guide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_Toc278717488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5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BC4398">
          <w:pPr>
            <w:pStyle w:val="TOC1"/>
            <w:rPr>
              <w:noProof/>
            </w:rPr>
          </w:pPr>
          <w:hyperlink w:anchor="_Toc278717489" w:history="1">
            <w:r w:rsidR="00F43A98" w:rsidRPr="00C21FAC">
              <w:rPr>
                <w:rStyle w:val="Hyperlink"/>
                <w:noProof/>
              </w:rPr>
              <w:t>Design decision guide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_Toc278717489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9967F5">
              <w:rPr>
                <w:noProof/>
                <w:webHidden/>
              </w:rPr>
              <w:t>6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:rsidR="005C0F56" w:rsidRDefault="00AA0DA6" w:rsidP="005F3B8D">
      <w:pPr>
        <w:pStyle w:val="Heading1"/>
      </w:pPr>
      <w:bookmarkStart w:id="2" w:name="_Toc278717482"/>
      <w:r>
        <w:lastRenderedPageBreak/>
        <w:t>List of participants</w:t>
      </w:r>
      <w:bookmarkEnd w:id="2"/>
    </w:p>
    <w:p w:rsidR="002F3DE5" w:rsidRDefault="002F3DE5" w:rsidP="002F3DE5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526"/>
        <w:gridCol w:w="3685"/>
        <w:gridCol w:w="2835"/>
      </w:tblGrid>
      <w:tr w:rsidR="002F3DE5" w:rsidTr="006B2A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r>
              <w:t>Name</w:t>
            </w:r>
          </w:p>
        </w:tc>
        <w:tc>
          <w:tcPr>
            <w:tcW w:w="3685" w:type="dxa"/>
          </w:tcPr>
          <w:p w:rsidR="002F3DE5" w:rsidRDefault="002F3DE5" w:rsidP="002F3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Strengths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Tasks</w:t>
            </w:r>
          </w:p>
        </w:tc>
      </w:tr>
      <w:tr w:rsidR="002F3DE5" w:rsidTr="006B2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r>
              <w:t xml:space="preserve">Sergei </w:t>
            </w:r>
            <w:proofErr w:type="spellStart"/>
            <w:r>
              <w:t>Laada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Programming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Coding</w:t>
            </w:r>
          </w:p>
        </w:tc>
      </w:tr>
      <w:tr w:rsidR="002F3DE5" w:rsidTr="006B2AB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proofErr w:type="spellStart"/>
            <w:r>
              <w:t>Alari</w:t>
            </w:r>
            <w:proofErr w:type="spellEnd"/>
            <w:r>
              <w:t xml:space="preserve"> </w:t>
            </w:r>
            <w:proofErr w:type="spellStart"/>
            <w:r>
              <w:t>Lukk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Programming, system modeling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Object and class diagrams, team management &amp; coordination</w:t>
            </w:r>
          </w:p>
        </w:tc>
      </w:tr>
      <w:tr w:rsidR="002F3DE5" w:rsidTr="006B2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proofErr w:type="spellStart"/>
            <w:r>
              <w:t>Priit</w:t>
            </w:r>
            <w:proofErr w:type="spellEnd"/>
            <w:r>
              <w:t xml:space="preserve"> Rand</w:t>
            </w:r>
          </w:p>
        </w:tc>
        <w:tc>
          <w:tcPr>
            <w:tcW w:w="368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Analysing</w:t>
            </w:r>
            <w:proofErr w:type="spellEnd"/>
          </w:p>
        </w:tc>
        <w:tc>
          <w:tcPr>
            <w:tcW w:w="283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diagrams</w:t>
            </w:r>
          </w:p>
        </w:tc>
      </w:tr>
      <w:tr w:rsidR="002F3DE5" w:rsidTr="006B2AB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proofErr w:type="spellStart"/>
            <w:r>
              <w:t>Mirjam</w:t>
            </w:r>
            <w:proofErr w:type="spellEnd"/>
            <w:r>
              <w:t xml:space="preserve"> </w:t>
            </w:r>
            <w:proofErr w:type="spellStart"/>
            <w:r>
              <w:t>Rauba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Testing, communication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User stories, </w:t>
            </w:r>
          </w:p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team management &amp; coordination</w:t>
            </w:r>
          </w:p>
        </w:tc>
      </w:tr>
      <w:tr w:rsidR="002F3DE5" w:rsidTr="006B2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r>
              <w:t xml:space="preserve">Kersti </w:t>
            </w:r>
            <w:proofErr w:type="spellStart"/>
            <w:r>
              <w:t>Üts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Documentation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Documentation review</w:t>
            </w:r>
            <w:r w:rsidR="00747753">
              <w:t xml:space="preserve"> &amp; updates</w:t>
            </w:r>
          </w:p>
        </w:tc>
      </w:tr>
    </w:tbl>
    <w:p w:rsidR="002F3DE5" w:rsidRPr="002F3DE5" w:rsidRDefault="002F3DE5" w:rsidP="002F3DE5"/>
    <w:p w:rsidR="001C66BB" w:rsidRDefault="001C66BB">
      <w:r>
        <w:br w:type="page"/>
      </w:r>
    </w:p>
    <w:p w:rsidR="00F13462" w:rsidRDefault="002F3DE5" w:rsidP="00F13462">
      <w:pPr>
        <w:pStyle w:val="Heading1"/>
      </w:pPr>
      <w:bookmarkStart w:id="3" w:name="_Toc278717483"/>
      <w:r>
        <w:lastRenderedPageBreak/>
        <w:t>Project overview</w:t>
      </w:r>
      <w:bookmarkEnd w:id="3"/>
    </w:p>
    <w:p w:rsidR="00C3348E" w:rsidRDefault="002F3DE5" w:rsidP="00F13462">
      <w:pPr>
        <w:pStyle w:val="Heading2"/>
      </w:pPr>
      <w:bookmarkStart w:id="4" w:name="_Toc278717484"/>
      <w:r>
        <w:rPr>
          <w:noProof/>
        </w:rPr>
        <w:drawing>
          <wp:anchor distT="0" distB="0" distL="114300" distR="114300" simplePos="0" relativeHeight="251660288" behindDoc="0" locked="0" layoutInCell="1" allowOverlap="1" wp14:anchorId="18A86542" wp14:editId="0F4155F1">
            <wp:simplePos x="0" y="0"/>
            <wp:positionH relativeFrom="margin">
              <wp:posOffset>4343400</wp:posOffset>
            </wp:positionH>
            <wp:positionV relativeFrom="margin">
              <wp:posOffset>714375</wp:posOffset>
            </wp:positionV>
            <wp:extent cx="1699895" cy="1348105"/>
            <wp:effectExtent l="323850" t="323850" r="319405" b="32829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014048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3481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6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48E">
        <w:t>Project plan</w:t>
      </w:r>
      <w:bookmarkEnd w:id="4"/>
      <w:r w:rsidR="009F69CB">
        <w:t xml:space="preserve"> </w:t>
      </w:r>
    </w:p>
    <w:p w:rsidR="00C3348E" w:rsidRDefault="00C3348E" w:rsidP="00C3348E">
      <w:pPr>
        <w:pStyle w:val="Heading3"/>
      </w:pPr>
      <w:bookmarkStart w:id="5" w:name="_Toc278717485"/>
      <w:r>
        <w:t>Discovery &amp; Scoping phase</w:t>
      </w:r>
      <w:bookmarkEnd w:id="5"/>
    </w:p>
    <w:p w:rsidR="00C3348E" w:rsidRDefault="00C3348E" w:rsidP="009F69CB">
      <w:r>
        <w:t xml:space="preserve">The preparation for the project started on September 9th 2010 with the initial meeting of all the project participants. </w:t>
      </w:r>
      <w:r w:rsidR="00F13C5E">
        <w:t xml:space="preserve"> The goal of the meeting was for each group member to become familiar with each other and the project requirements as well as learn the rules for the game itself.</w:t>
      </w:r>
    </w:p>
    <w:p w:rsidR="00C3348E" w:rsidRDefault="00C3348E" w:rsidP="009F69CB">
      <w:r>
        <w:t>The results:</w:t>
      </w:r>
    </w:p>
    <w:p w:rsidR="004A51BD" w:rsidRDefault="00C3348E" w:rsidP="00C3348E">
      <w:pPr>
        <w:pStyle w:val="ListParagraph"/>
        <w:numPr>
          <w:ilvl w:val="0"/>
          <w:numId w:val="13"/>
        </w:numPr>
      </w:pPr>
      <w:r>
        <w:t>Strengths and weaknesses of each group member were identified</w:t>
      </w:r>
    </w:p>
    <w:p w:rsidR="00C3348E" w:rsidRDefault="00C3348E" w:rsidP="00C3348E">
      <w:pPr>
        <w:pStyle w:val="ListParagraph"/>
        <w:numPr>
          <w:ilvl w:val="0"/>
          <w:numId w:val="13"/>
        </w:numPr>
      </w:pPr>
      <w:r>
        <w:t>Roles and tasks assigned according to member profiles</w:t>
      </w:r>
    </w:p>
    <w:p w:rsidR="00F13C5E" w:rsidRDefault="00F13C5E" w:rsidP="00C3348E">
      <w:pPr>
        <w:pStyle w:val="ListParagraph"/>
        <w:numPr>
          <w:ilvl w:val="0"/>
          <w:numId w:val="13"/>
        </w:numPr>
      </w:pPr>
      <w:r>
        <w:t xml:space="preserve">First 6 user stories for the </w:t>
      </w:r>
      <w:proofErr w:type="spellStart"/>
      <w:r>
        <w:t>Mancala</w:t>
      </w:r>
      <w:proofErr w:type="spellEnd"/>
      <w:r>
        <w:t xml:space="preserve"> game project documented</w:t>
      </w:r>
    </w:p>
    <w:p w:rsidR="00F13C5E" w:rsidRDefault="00F13C5E" w:rsidP="00F13C5E">
      <w:pPr>
        <w:pStyle w:val="ListParagraph"/>
        <w:ind w:left="1440"/>
      </w:pPr>
    </w:p>
    <w:p w:rsidR="00F13C5E" w:rsidRDefault="00F13C5E" w:rsidP="00F13C5E">
      <w:pPr>
        <w:pStyle w:val="Heading3"/>
      </w:pPr>
      <w:bookmarkStart w:id="6" w:name="_Toc278717486"/>
      <w:r>
        <w:t>Development phase</w:t>
      </w:r>
      <w:bookmarkEnd w:id="6"/>
    </w:p>
    <w:p w:rsidR="00F13C5E" w:rsidRDefault="00F13C5E" w:rsidP="00F13C5E">
      <w:r>
        <w:t xml:space="preserve">Over a period of the next 9 weeks (16.09 – 18.11.2010) a weekly meeting was held on Thursdays </w:t>
      </w:r>
      <w:r w:rsidR="009E1615">
        <w:t xml:space="preserve">at Tartu University’s </w:t>
      </w:r>
      <w:r w:rsidR="009E1615" w:rsidRPr="009E1615">
        <w:t xml:space="preserve">Faculty of Mathematics and Computer Sciences </w:t>
      </w:r>
      <w:r>
        <w:t>for the project participants to discuss the project’s design</w:t>
      </w:r>
      <w:r w:rsidR="009E1615">
        <w:t xml:space="preserve"> and development</w:t>
      </w:r>
      <w:r>
        <w:t xml:space="preserve"> questions and </w:t>
      </w:r>
      <w:r w:rsidR="009E1615">
        <w:t xml:space="preserve">give an update on </w:t>
      </w:r>
      <w:r>
        <w:t xml:space="preserve">the </w:t>
      </w:r>
      <w:r w:rsidR="009E1615">
        <w:t>progress of the individual tasks</w:t>
      </w:r>
      <w:r>
        <w:t>.</w:t>
      </w:r>
    </w:p>
    <w:p w:rsidR="00ED6862" w:rsidRDefault="00ED6862" w:rsidP="00F13C5E">
      <w:r>
        <w:t xml:space="preserve">Because of the previous strong programming experience of one the project team members (Sergei), it was decided that the game will be written in </w:t>
      </w:r>
      <w:proofErr w:type="spellStart"/>
      <w:r>
        <w:t>ActionScript</w:t>
      </w:r>
      <w:proofErr w:type="spellEnd"/>
      <w:r>
        <w:t xml:space="preserve"> language targeting Adobe Flash Player platform.</w:t>
      </w:r>
    </w:p>
    <w:p w:rsidR="009E1615" w:rsidRDefault="00645FA1" w:rsidP="00F13C5E">
      <w:r>
        <w:t>Main milestones</w:t>
      </w:r>
      <w:r w:rsidR="00ED6862">
        <w:t xml:space="preserve"> in Development phase</w:t>
      </w:r>
      <w:r w:rsidR="009E1615">
        <w:t>:</w:t>
      </w:r>
    </w:p>
    <w:p w:rsidR="001D6F1F" w:rsidRDefault="001D6F1F" w:rsidP="001D6F1F">
      <w:pPr>
        <w:pStyle w:val="ListParagraph"/>
        <w:numPr>
          <w:ilvl w:val="0"/>
          <w:numId w:val="14"/>
        </w:numPr>
      </w:pPr>
      <w:r>
        <w:t>September 12</w:t>
      </w:r>
      <w:r w:rsidRPr="001D6F1F">
        <w:rPr>
          <w:vertAlign w:val="superscript"/>
        </w:rPr>
        <w:t>th</w:t>
      </w:r>
      <w:r>
        <w:t>:  shared Google Docs document created for capturing the user stories</w:t>
      </w:r>
      <w:r w:rsidR="00991EAD">
        <w:t xml:space="preserve"> (mainly by </w:t>
      </w:r>
      <w:proofErr w:type="spellStart"/>
      <w:r w:rsidR="00991EAD">
        <w:t>Mirjam</w:t>
      </w:r>
      <w:proofErr w:type="spellEnd"/>
      <w:r w:rsidR="00991EAD">
        <w:t>)</w:t>
      </w:r>
    </w:p>
    <w:p w:rsidR="009E1615" w:rsidRDefault="00F13462" w:rsidP="00F13462">
      <w:pPr>
        <w:pStyle w:val="ListParagraph"/>
        <w:numPr>
          <w:ilvl w:val="0"/>
          <w:numId w:val="14"/>
        </w:numPr>
      </w:pPr>
      <w:r>
        <w:t>October 30</w:t>
      </w:r>
      <w:r w:rsidRPr="00F13462">
        <w:rPr>
          <w:vertAlign w:val="superscript"/>
        </w:rPr>
        <w:t>th</w:t>
      </w:r>
      <w:r w:rsidR="00645FA1">
        <w:t>:</w:t>
      </w:r>
      <w:r w:rsidR="001D6F1F">
        <w:t xml:space="preserve"> </w:t>
      </w:r>
      <w:r w:rsidR="00645FA1">
        <w:t>project repository created on github.com</w:t>
      </w:r>
      <w:r w:rsidR="001D6F1F">
        <w:t xml:space="preserve"> by Sergei</w:t>
      </w:r>
    </w:p>
    <w:p w:rsidR="00645FA1" w:rsidRDefault="001D6F1F" w:rsidP="009E1615">
      <w:pPr>
        <w:pStyle w:val="ListParagraph"/>
        <w:numPr>
          <w:ilvl w:val="0"/>
          <w:numId w:val="14"/>
        </w:numPr>
      </w:pPr>
      <w:r>
        <w:t>November 5</w:t>
      </w:r>
      <w:r w:rsidRPr="001D6F1F">
        <w:rPr>
          <w:vertAlign w:val="superscript"/>
        </w:rPr>
        <w:t>th</w:t>
      </w:r>
      <w:r>
        <w:t xml:space="preserve">: initial class diagram presented by </w:t>
      </w:r>
      <w:proofErr w:type="spellStart"/>
      <w:r>
        <w:t>Alari</w:t>
      </w:r>
      <w:proofErr w:type="spellEnd"/>
    </w:p>
    <w:p w:rsidR="001D6F1F" w:rsidRPr="00F13C5E" w:rsidRDefault="001D6F1F" w:rsidP="009E1615">
      <w:pPr>
        <w:pStyle w:val="ListParagraph"/>
        <w:numPr>
          <w:ilvl w:val="0"/>
          <w:numId w:val="14"/>
        </w:numPr>
      </w:pPr>
      <w:r>
        <w:t>November  13</w:t>
      </w:r>
      <w:r w:rsidRPr="001D6F1F">
        <w:rPr>
          <w:vertAlign w:val="superscript"/>
        </w:rPr>
        <w:t>th</w:t>
      </w:r>
      <w:r>
        <w:t xml:space="preserve"> - </w:t>
      </w:r>
      <w:r w:rsidR="00B14EB1">
        <w:t>18</w:t>
      </w:r>
      <w:r w:rsidRPr="001D6F1F">
        <w:rPr>
          <w:vertAlign w:val="superscript"/>
        </w:rPr>
        <w:t>th</w:t>
      </w:r>
      <w:r>
        <w:t xml:space="preserve">:  the project’s </w:t>
      </w:r>
      <w:r w:rsidR="00F13462">
        <w:t xml:space="preserve">main </w:t>
      </w:r>
      <w:r>
        <w:t xml:space="preserve">executable and  documentation files uploaded to repository </w:t>
      </w:r>
      <w:r w:rsidR="00B14EB1">
        <w:t xml:space="preserve"> and </w:t>
      </w:r>
      <w:r w:rsidR="00991EAD">
        <w:t xml:space="preserve">continuously </w:t>
      </w:r>
      <w:r w:rsidR="00B14EB1">
        <w:t xml:space="preserve">updated </w:t>
      </w:r>
      <w:r>
        <w:t>by Sergei</w:t>
      </w:r>
    </w:p>
    <w:p w:rsidR="00F13C5E" w:rsidRPr="00F13C5E" w:rsidRDefault="00F13C5E" w:rsidP="00F13C5E">
      <w:pPr>
        <w:pStyle w:val="Heading3"/>
      </w:pPr>
      <w:bookmarkStart w:id="7" w:name="_Toc278717487"/>
      <w:r>
        <w:t>Testing &amp; Validation</w:t>
      </w:r>
      <w:bookmarkEnd w:id="7"/>
    </w:p>
    <w:p w:rsidR="001D6F1F" w:rsidRDefault="001D6F1F" w:rsidP="00F13C5E">
      <w:r>
        <w:t>A final meeting was held on November 25</w:t>
      </w:r>
      <w:r w:rsidRPr="001D6F1F">
        <w:rPr>
          <w:vertAlign w:val="superscript"/>
        </w:rPr>
        <w:t>th</w:t>
      </w:r>
      <w:r>
        <w:t xml:space="preserve"> to assess the project’s progress and open issues before the submission deadline on November 30</w:t>
      </w:r>
      <w:r w:rsidRPr="001D6F1F">
        <w:rPr>
          <w:vertAlign w:val="superscript"/>
        </w:rPr>
        <w:t>th</w:t>
      </w:r>
      <w:r>
        <w:t>.</w:t>
      </w:r>
    </w:p>
    <w:p w:rsidR="001D6F1F" w:rsidRDefault="00F13462" w:rsidP="006B2AB2">
      <w:pPr>
        <w:pStyle w:val="Heading1"/>
        <w:pageBreakBefore/>
      </w:pPr>
      <w:bookmarkStart w:id="8" w:name="_Toc278717488"/>
      <w:r>
        <w:lastRenderedPageBreak/>
        <w:t>Repository guide</w:t>
      </w:r>
      <w:bookmarkEnd w:id="8"/>
    </w:p>
    <w:p w:rsidR="00F13462" w:rsidRDefault="006B2AB2" w:rsidP="00F13462">
      <w:r>
        <w:t xml:space="preserve">The </w:t>
      </w:r>
      <w:r w:rsidR="00F13462">
        <w:t>executable and documentation files were collected in a repository on github.com.</w:t>
      </w:r>
    </w:p>
    <w:p w:rsidR="006B2AB2" w:rsidRDefault="006B2AB2" w:rsidP="00F13462">
      <w:r>
        <w:t>The main structure of the repository:</w:t>
      </w:r>
    </w:p>
    <w:tbl>
      <w:tblPr>
        <w:tblStyle w:val="LightGrid-Accent1"/>
        <w:tblW w:w="8755" w:type="dxa"/>
        <w:tblLook w:val="04A0" w:firstRow="1" w:lastRow="0" w:firstColumn="1" w:lastColumn="0" w:noHBand="0" w:noVBand="1"/>
      </w:tblPr>
      <w:tblGrid>
        <w:gridCol w:w="1239"/>
        <w:gridCol w:w="2379"/>
        <w:gridCol w:w="5137"/>
      </w:tblGrid>
      <w:tr w:rsidR="006B2AB2" w:rsidTr="004E4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F4322D" w:rsidP="006B2AB2">
            <w:pPr>
              <w:pStyle w:val="ListParagraph"/>
              <w:ind w:left="0"/>
            </w:pPr>
            <w:r>
              <w:t>Repository</w:t>
            </w: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514" w:type="dxa"/>
          </w:tcPr>
          <w:p w:rsidR="006B2AB2" w:rsidRDefault="006B2AB2" w:rsidP="006B2AB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B2AB2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6B2AB2" w:rsidP="006B2AB2">
            <w:pPr>
              <w:pStyle w:val="ListParagraph"/>
              <w:ind w:left="0"/>
            </w:pPr>
            <w:proofErr w:type="spellStart"/>
            <w:r>
              <w:t>Mancala</w:t>
            </w:r>
            <w:proofErr w:type="spellEnd"/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514" w:type="dxa"/>
          </w:tcPr>
          <w:p w:rsidR="006B2AB2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06B2AB2">
              <w:t>ain project folder</w:t>
            </w:r>
          </w:p>
        </w:tc>
      </w:tr>
      <w:tr w:rsidR="006B2AB2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6B2AB2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Mancala.exe</w:t>
            </w:r>
          </w:p>
        </w:tc>
        <w:tc>
          <w:tcPr>
            <w:tcW w:w="5514" w:type="dxa"/>
          </w:tcPr>
          <w:p w:rsidR="006B2AB2" w:rsidRDefault="006B2AB2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The </w:t>
            </w:r>
            <w:r w:rsidR="00F4322D">
              <w:t>application file</w:t>
            </w:r>
            <w:r>
              <w:t xml:space="preserve"> </w:t>
            </w:r>
            <w:r w:rsidR="00F4322D">
              <w:t xml:space="preserve">for </w:t>
            </w:r>
            <w:r>
              <w:t>the game</w:t>
            </w:r>
            <w:r w:rsidR="00F4322D">
              <w:t xml:space="preserve"> (</w:t>
            </w:r>
            <w:r w:rsidR="00F4322D" w:rsidRPr="00F4322D">
              <w:t>Adobe Flash Player</w:t>
            </w:r>
            <w:r w:rsidR="00F4322D">
              <w:t>)</w:t>
            </w:r>
          </w:p>
        </w:tc>
      </w:tr>
      <w:tr w:rsidR="00F4322D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322D" w:rsidRDefault="00F4322D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F4322D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Initializer</w:t>
            </w:r>
            <w:r w:rsidR="00ED6862">
              <w:t>.fla</w:t>
            </w:r>
            <w:proofErr w:type="spellEnd"/>
          </w:p>
          <w:p w:rsidR="00ED6862" w:rsidRDefault="00ED6862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Initializer.swf</w:t>
            </w:r>
          </w:p>
        </w:tc>
        <w:tc>
          <w:tcPr>
            <w:tcW w:w="5514" w:type="dxa"/>
          </w:tcPr>
          <w:p w:rsidR="00F4322D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initialization class  (.</w:t>
            </w:r>
            <w:proofErr w:type="spellStart"/>
            <w:r>
              <w:t>fla</w:t>
            </w:r>
            <w:proofErr w:type="spellEnd"/>
            <w:r>
              <w:t>) and its release format file (.</w:t>
            </w:r>
            <w:proofErr w:type="spellStart"/>
            <w:r>
              <w:t>swf</w:t>
            </w:r>
            <w:proofErr w:type="spellEnd"/>
            <w:r>
              <w:t>)</w:t>
            </w:r>
          </w:p>
        </w:tc>
      </w:tr>
      <w:tr w:rsidR="006B2AB2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6B2AB2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  <w:proofErr w:type="spellStart"/>
            <w:r>
              <w:t>src</w:t>
            </w:r>
            <w:proofErr w:type="spellEnd"/>
          </w:p>
        </w:tc>
        <w:tc>
          <w:tcPr>
            <w:tcW w:w="5514" w:type="dxa"/>
          </w:tcPr>
          <w:p w:rsidR="006B2AB2" w:rsidRDefault="00F4322D" w:rsidP="006B2AB2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Contains all classes (graphic, event, working)</w:t>
            </w:r>
          </w:p>
        </w:tc>
      </w:tr>
      <w:tr w:rsidR="00F4322D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322D" w:rsidRDefault="00F4322D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F4322D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/Events</w:t>
            </w:r>
          </w:p>
        </w:tc>
        <w:tc>
          <w:tcPr>
            <w:tcW w:w="5514" w:type="dxa"/>
          </w:tcPr>
          <w:p w:rsidR="00F4322D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all event classes</w:t>
            </w:r>
          </w:p>
        </w:tc>
      </w:tr>
      <w:tr w:rsidR="00F4322D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322D" w:rsidRDefault="00F4322D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F4322D" w:rsidRDefault="00F4322D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/Graphics</w:t>
            </w:r>
          </w:p>
        </w:tc>
        <w:tc>
          <w:tcPr>
            <w:tcW w:w="5514" w:type="dxa"/>
          </w:tcPr>
          <w:p w:rsidR="00F4322D" w:rsidRDefault="00F4322D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Contains all graphic classes</w:t>
            </w:r>
          </w:p>
        </w:tc>
      </w:tr>
      <w:tr w:rsidR="004E4479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/resources</w:t>
            </w:r>
          </w:p>
        </w:tc>
        <w:tc>
          <w:tcPr>
            <w:tcW w:w="5514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graphic files and links</w:t>
            </w:r>
          </w:p>
        </w:tc>
      </w:tr>
      <w:tr w:rsidR="005B09DB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B09DB" w:rsidRDefault="005B09DB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5B09DB" w:rsidRDefault="005B09DB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User_stories</w:t>
            </w:r>
            <w:proofErr w:type="spellEnd"/>
          </w:p>
        </w:tc>
        <w:tc>
          <w:tcPr>
            <w:tcW w:w="5514" w:type="dxa"/>
          </w:tcPr>
          <w:p w:rsidR="005B09DB" w:rsidRDefault="000F3123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Contains the</w:t>
            </w:r>
            <w:bookmarkStart w:id="9" w:name="_GoBack"/>
            <w:bookmarkEnd w:id="9"/>
            <w:r w:rsidR="005B09DB">
              <w:t xml:space="preserve"> user stories for the game</w:t>
            </w:r>
          </w:p>
        </w:tc>
      </w:tr>
      <w:tr w:rsidR="004E4479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About_code_design.doc</w:t>
            </w:r>
          </w:p>
        </w:tc>
        <w:tc>
          <w:tcPr>
            <w:tcW w:w="5514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documentation guide</w:t>
            </w:r>
          </w:p>
        </w:tc>
      </w:tr>
      <w:tr w:rsidR="004E4479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E4479">
              <w:t>About_the_project</w:t>
            </w:r>
            <w:r>
              <w:t>.doc</w:t>
            </w:r>
          </w:p>
        </w:tc>
        <w:tc>
          <w:tcPr>
            <w:tcW w:w="5514" w:type="dxa"/>
          </w:tcPr>
          <w:p w:rsidR="004E4479" w:rsidRDefault="004E4479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User manual guide</w:t>
            </w:r>
          </w:p>
        </w:tc>
      </w:tr>
      <w:tr w:rsidR="004E4479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4E447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4479">
              <w:t>About_the_</w:t>
            </w:r>
            <w:r>
              <w:t>game.doc</w:t>
            </w:r>
          </w:p>
        </w:tc>
        <w:tc>
          <w:tcPr>
            <w:tcW w:w="5514" w:type="dxa"/>
          </w:tcPr>
          <w:p w:rsidR="004E4479" w:rsidRDefault="004E4479" w:rsidP="004E447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Background information on </w:t>
            </w:r>
            <w:proofErr w:type="spellStart"/>
            <w:r>
              <w:t>Mancala</w:t>
            </w:r>
            <w:proofErr w:type="spellEnd"/>
          </w:p>
        </w:tc>
      </w:tr>
    </w:tbl>
    <w:p w:rsidR="00F13462" w:rsidRPr="00F13462" w:rsidRDefault="00F13462" w:rsidP="006B2AB2">
      <w:pPr>
        <w:pStyle w:val="ListParagraph"/>
      </w:pPr>
    </w:p>
    <w:p w:rsidR="00194E91" w:rsidRDefault="00194E91" w:rsidP="00A7380B">
      <w:pPr>
        <w:pStyle w:val="Caption"/>
      </w:pPr>
    </w:p>
    <w:p w:rsidR="009502B9" w:rsidRDefault="00F43A98" w:rsidP="009502B9">
      <w:pPr>
        <w:pStyle w:val="Heading1"/>
        <w:pageBreakBefore/>
      </w:pPr>
      <w:bookmarkStart w:id="10" w:name="_Toc278717489"/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3361C408" wp14:editId="48AA47A3">
            <wp:simplePos x="0" y="0"/>
            <wp:positionH relativeFrom="margin">
              <wp:posOffset>4467225</wp:posOffset>
            </wp:positionH>
            <wp:positionV relativeFrom="margin">
              <wp:posOffset>407670</wp:posOffset>
            </wp:positionV>
            <wp:extent cx="1699895" cy="1276350"/>
            <wp:effectExtent l="323850" t="323850" r="319405" b="3238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014048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2763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6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2B9">
        <w:t>Design decision guide</w:t>
      </w:r>
      <w:bookmarkEnd w:id="10"/>
      <w:r>
        <w:t xml:space="preserve"> </w:t>
      </w:r>
    </w:p>
    <w:p w:rsidR="009502B9" w:rsidRDefault="009502B9" w:rsidP="009502B9">
      <w:r>
        <w:t xml:space="preserve">The initial step in the development of the project was familiarizing with the requirements and documenting the user stories. </w:t>
      </w:r>
    </w:p>
    <w:p w:rsidR="009502B9" w:rsidRPr="009502B9" w:rsidRDefault="009502B9" w:rsidP="009502B9">
      <w:r>
        <w:t xml:space="preserve">Based on the user stories, object diagrams were created and a class diagram for the </w:t>
      </w:r>
      <w:proofErr w:type="spellStart"/>
      <w:r>
        <w:t>Mancala</w:t>
      </w:r>
      <w:proofErr w:type="spellEnd"/>
      <w:r>
        <w:t xml:space="preserve"> game</w:t>
      </w:r>
      <w:r w:rsidR="00B67DA0">
        <w:t xml:space="preserve"> completed</w:t>
      </w:r>
      <w:r>
        <w:t>.</w:t>
      </w:r>
    </w:p>
    <w:p w:rsidR="00B67DA0" w:rsidRDefault="00B67DA0" w:rsidP="00B67DA0">
      <w:r>
        <w:t xml:space="preserve">Because of previous programming experience of one the project team members (Sergei), it was decided that the game will be written in </w:t>
      </w:r>
      <w:proofErr w:type="spellStart"/>
      <w:r>
        <w:t>ActionScript</w:t>
      </w:r>
      <w:proofErr w:type="spellEnd"/>
      <w:r>
        <w:t xml:space="preserve"> language. </w:t>
      </w:r>
    </w:p>
    <w:p w:rsidR="00B67DA0" w:rsidRDefault="00B67DA0" w:rsidP="00B67DA0">
      <w:r>
        <w:t>A more detailed guide for code and model documentation and design pattern usage can be found in a separate project document:  About_code_design.doc.</w:t>
      </w:r>
    </w:p>
    <w:p w:rsidR="00A10AC3" w:rsidRDefault="00B67DA0" w:rsidP="00A10AC3">
      <w:r>
        <w:t xml:space="preserve"> </w:t>
      </w:r>
    </w:p>
    <w:sectPr w:rsidR="00A10AC3" w:rsidSect="00194E91">
      <w:headerReference w:type="even" r:id="rId14"/>
      <w:headerReference w:type="default" r:id="rId15"/>
      <w:footerReference w:type="even" r:id="rId16"/>
      <w:footerReference w:type="default" r:id="rId17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4398" w:rsidRDefault="00BC4398">
      <w:r>
        <w:separator/>
      </w:r>
    </w:p>
  </w:endnote>
  <w:endnote w:type="continuationSeparator" w:id="0">
    <w:p w:rsidR="00BC4398" w:rsidRDefault="00BC4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BC4398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515EC0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37530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6838950" cy="740410"/>
              <wp:effectExtent l="0" t="0" r="0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38950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4EB1" w:rsidRPr="006407AE" w:rsidRDefault="00B14EB1" w:rsidP="00B14EB1">
                          <w:pPr>
                            <w:pStyle w:val="Footer"/>
                            <w:tabs>
                              <w:tab w:val="clear" w:pos="9360"/>
                              <w:tab w:val="right" w:pos="9355"/>
                            </w:tabs>
                            <w:rPr>
                              <w:lang w:val="et-EE"/>
                            </w:rPr>
                          </w:pPr>
                          <w:r>
                            <w:rPr>
                              <w:lang w:val="et-EE"/>
                            </w:rPr>
                            <w:t>Systems Modeling 2010</w:t>
                          </w:r>
                          <w:r w:rsidRPr="003E4D86">
                            <w:rPr>
                              <w:lang w:val="et-EE"/>
                            </w:rPr>
                            <w:tab/>
                          </w:r>
                          <w:r>
                            <w:rPr>
                              <w:lang w:val="et-EE"/>
                            </w:rPr>
                            <w:t>Prepared by: Kersti Üts</w:t>
                          </w:r>
                          <w:r w:rsidRPr="003E4D86">
                            <w:rPr>
                              <w:lang w:val="et-EE"/>
                            </w:rPr>
                            <w:tab/>
                          </w:r>
                          <w:r>
                            <w:rPr>
                              <w:lang w:val="et-EE"/>
                            </w:rPr>
                            <w:t>Document revision: A</w:t>
                          </w:r>
                        </w:p>
                        <w:p w:rsidR="00B14EB1" w:rsidRDefault="00B14EB1"/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538.5pt;height:58.3pt;z-index:251671552;visibility:visible;mso-wrap-style:square;mso-width-percent: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" filled="f" stroked="f">
              <v:textbox inset=",0">
                <w:txbxContent>
                  <w:p w:rsidR="00B14EB1" w:rsidRPr="006407AE" w:rsidRDefault="00B14EB1" w:rsidP="00B14EB1">
                    <w:pPr>
                      <w:pStyle w:val="Footer"/>
                      <w:tabs>
                        <w:tab w:val="clear" w:pos="9360"/>
                        <w:tab w:val="right" w:pos="9355"/>
                      </w:tabs>
                      <w:rPr>
                        <w:lang w:val="et-EE"/>
                      </w:rPr>
                    </w:pPr>
                    <w:r>
                      <w:rPr>
                        <w:lang w:val="et-EE"/>
                      </w:rPr>
                      <w:t>Systems Modeling 2010</w:t>
                    </w:r>
                    <w:r w:rsidRPr="003E4D86">
                      <w:rPr>
                        <w:lang w:val="et-EE"/>
                      </w:rPr>
                      <w:tab/>
                    </w:r>
                    <w:r>
                      <w:rPr>
                        <w:lang w:val="et-EE"/>
                      </w:rPr>
                      <w:t>Prepared by: Kersti Üts</w:t>
                    </w:r>
                    <w:r w:rsidRPr="003E4D86">
                      <w:rPr>
                        <w:lang w:val="et-EE"/>
                      </w:rPr>
                      <w:tab/>
                    </w:r>
                    <w:r>
                      <w:rPr>
                        <w:lang w:val="et-EE"/>
                      </w:rPr>
                      <w:t>Document revision: A</w:t>
                    </w:r>
                  </w:p>
                  <w:p w:rsidR="00B14EB1" w:rsidRDefault="00B14EB1"/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4398" w:rsidRDefault="00BC4398">
      <w:r>
        <w:separator/>
      </w:r>
    </w:p>
  </w:footnote>
  <w:footnote w:type="continuationSeparator" w:id="0">
    <w:p w:rsidR="00BC4398" w:rsidRDefault="00BC4398">
      <w:r>
        <w:separator/>
      </w:r>
    </w:p>
  </w:footnote>
  <w:footnote w:type="continuationNotice" w:id="1">
    <w:p w:rsidR="00BC4398" w:rsidRDefault="00BC4398">
      <w:pPr>
        <w:rPr>
          <w:i/>
          <w:sz w:val="18"/>
        </w:rPr>
      </w:pPr>
      <w:r>
        <w:rPr>
          <w:i/>
          <w:sz w:val="18"/>
        </w:rPr>
        <w:t>(</w:t>
      </w:r>
      <w:proofErr w:type="gramStart"/>
      <w:r>
        <w:rPr>
          <w:i/>
          <w:sz w:val="18"/>
        </w:rPr>
        <w:t>footnote</w:t>
      </w:r>
      <w:proofErr w:type="gramEnd"/>
      <w:r>
        <w:rPr>
          <w:i/>
          <w:sz w:val="18"/>
        </w:rPr>
        <w:t xml:space="preserve"> continued)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Default="00B14EB1" w:rsidP="00B14EB1">
                          <w:pPr>
                            <w:spacing w:after="0" w:line="240" w:lineRule="auto"/>
                            <w:jc w:val="center"/>
                          </w:pPr>
                          <w:r>
                            <w:t xml:space="preserve">Project report: </w:t>
                          </w:r>
                          <w:proofErr w:type="spellStart"/>
                          <w:r>
                            <w:t>Mancala</w:t>
                          </w:r>
                          <w:proofErr w:type="spellEnd"/>
                          <w:r>
                            <w:t xml:space="preserve"> game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Default="00B14EB1" w:rsidP="00B14EB1">
                    <w:pPr>
                      <w:spacing w:after="0" w:line="240" w:lineRule="auto"/>
                      <w:jc w:val="center"/>
                    </w:pPr>
                    <w:r>
                      <w:t>Project report: Mancala game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9967F5" w:rsidRPr="009967F5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9967F5" w:rsidRPr="009967F5">
                      <w:rPr>
                        <w:noProof/>
                        <w:color w:val="FFFFFF" w:themeColor="background1"/>
                        <w14:numForm w14:val="lining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>
    <w:nsid w:val="1024674B"/>
    <w:multiLevelType w:val="hybridMultilevel"/>
    <w:tmpl w:val="EE827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3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4456CD"/>
    <w:multiLevelType w:val="hybridMultilevel"/>
    <w:tmpl w:val="64C0A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994735"/>
    <w:multiLevelType w:val="hybridMultilevel"/>
    <w:tmpl w:val="150CD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6C775B7"/>
    <w:multiLevelType w:val="hybridMultilevel"/>
    <w:tmpl w:val="9AEA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9"/>
  </w:num>
  <w:num w:numId="4">
    <w:abstractNumId w:val="10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3"/>
  </w:num>
  <w:num w:numId="9">
    <w:abstractNumId w:val="12"/>
  </w:num>
  <w:num w:numId="10">
    <w:abstractNumId w:val="5"/>
  </w:num>
  <w:num w:numId="11">
    <w:abstractNumId w:val="4"/>
  </w:num>
  <w:num w:numId="12">
    <w:abstractNumId w:val="7"/>
  </w:num>
  <w:num w:numId="13">
    <w:abstractNumId w:val="1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79B"/>
    <w:rsid w:val="00010E4E"/>
    <w:rsid w:val="00030266"/>
    <w:rsid w:val="00033F9B"/>
    <w:rsid w:val="000725FB"/>
    <w:rsid w:val="00075929"/>
    <w:rsid w:val="00092630"/>
    <w:rsid w:val="000B4DA0"/>
    <w:rsid w:val="000B5830"/>
    <w:rsid w:val="000E1F82"/>
    <w:rsid w:val="000F3123"/>
    <w:rsid w:val="000F34D4"/>
    <w:rsid w:val="0010043F"/>
    <w:rsid w:val="00125087"/>
    <w:rsid w:val="00146DFC"/>
    <w:rsid w:val="00150680"/>
    <w:rsid w:val="0017488E"/>
    <w:rsid w:val="0017501D"/>
    <w:rsid w:val="00194E91"/>
    <w:rsid w:val="001A0D08"/>
    <w:rsid w:val="001B540A"/>
    <w:rsid w:val="001C66BB"/>
    <w:rsid w:val="001D6F1F"/>
    <w:rsid w:val="001D78F1"/>
    <w:rsid w:val="001E0899"/>
    <w:rsid w:val="002362B2"/>
    <w:rsid w:val="00267F18"/>
    <w:rsid w:val="00292CE8"/>
    <w:rsid w:val="002A07CB"/>
    <w:rsid w:val="002C5511"/>
    <w:rsid w:val="002E1DA3"/>
    <w:rsid w:val="002F116B"/>
    <w:rsid w:val="002F3DE5"/>
    <w:rsid w:val="00351E3F"/>
    <w:rsid w:val="00357489"/>
    <w:rsid w:val="0036070A"/>
    <w:rsid w:val="00366758"/>
    <w:rsid w:val="0037530E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864FA"/>
    <w:rsid w:val="004975A5"/>
    <w:rsid w:val="004A51BD"/>
    <w:rsid w:val="004C6F35"/>
    <w:rsid w:val="004D6BEC"/>
    <w:rsid w:val="004E4479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B09DB"/>
    <w:rsid w:val="005C0F56"/>
    <w:rsid w:val="005E6AF1"/>
    <w:rsid w:val="005F3B8D"/>
    <w:rsid w:val="00645FA1"/>
    <w:rsid w:val="00660DF0"/>
    <w:rsid w:val="00667555"/>
    <w:rsid w:val="00683EEA"/>
    <w:rsid w:val="00697ACE"/>
    <w:rsid w:val="006B2AB2"/>
    <w:rsid w:val="006B7F76"/>
    <w:rsid w:val="006E6EA6"/>
    <w:rsid w:val="00721855"/>
    <w:rsid w:val="00747753"/>
    <w:rsid w:val="00785966"/>
    <w:rsid w:val="007A50F0"/>
    <w:rsid w:val="007D7972"/>
    <w:rsid w:val="00816CE9"/>
    <w:rsid w:val="00863BF5"/>
    <w:rsid w:val="0086654F"/>
    <w:rsid w:val="008B3901"/>
    <w:rsid w:val="008F002B"/>
    <w:rsid w:val="008F786E"/>
    <w:rsid w:val="009213D9"/>
    <w:rsid w:val="009502B9"/>
    <w:rsid w:val="00991EAD"/>
    <w:rsid w:val="009967F5"/>
    <w:rsid w:val="009A119B"/>
    <w:rsid w:val="009A5FD6"/>
    <w:rsid w:val="009B24DE"/>
    <w:rsid w:val="009C18F9"/>
    <w:rsid w:val="009E1615"/>
    <w:rsid w:val="009F69CB"/>
    <w:rsid w:val="00A10AC3"/>
    <w:rsid w:val="00A65BA0"/>
    <w:rsid w:val="00A7380B"/>
    <w:rsid w:val="00A9479B"/>
    <w:rsid w:val="00AA0DA6"/>
    <w:rsid w:val="00AA79C8"/>
    <w:rsid w:val="00AD13DC"/>
    <w:rsid w:val="00AD5346"/>
    <w:rsid w:val="00AF3B41"/>
    <w:rsid w:val="00B14EB1"/>
    <w:rsid w:val="00B22C35"/>
    <w:rsid w:val="00B64864"/>
    <w:rsid w:val="00B67DA0"/>
    <w:rsid w:val="00B72078"/>
    <w:rsid w:val="00BC4398"/>
    <w:rsid w:val="00C260C9"/>
    <w:rsid w:val="00C3348E"/>
    <w:rsid w:val="00C368AF"/>
    <w:rsid w:val="00C41631"/>
    <w:rsid w:val="00CB11F0"/>
    <w:rsid w:val="00CD12EE"/>
    <w:rsid w:val="00D13740"/>
    <w:rsid w:val="00D23FBB"/>
    <w:rsid w:val="00D2451E"/>
    <w:rsid w:val="00D33AE0"/>
    <w:rsid w:val="00DF690B"/>
    <w:rsid w:val="00E1253E"/>
    <w:rsid w:val="00E40017"/>
    <w:rsid w:val="00E42364"/>
    <w:rsid w:val="00E52A9C"/>
    <w:rsid w:val="00E54EF8"/>
    <w:rsid w:val="00E557CF"/>
    <w:rsid w:val="00E64298"/>
    <w:rsid w:val="00E91A9C"/>
    <w:rsid w:val="00E920A6"/>
    <w:rsid w:val="00ED6862"/>
    <w:rsid w:val="00EE2471"/>
    <w:rsid w:val="00F01721"/>
    <w:rsid w:val="00F13462"/>
    <w:rsid w:val="00F13C5E"/>
    <w:rsid w:val="00F24647"/>
    <w:rsid w:val="00F36644"/>
    <w:rsid w:val="00F37233"/>
    <w:rsid w:val="00F4322D"/>
    <w:rsid w:val="00F43A98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3">
    <w:name w:val="toc 3"/>
    <w:basedOn w:val="Normal"/>
    <w:uiPriority w:val="39"/>
    <w:qFormat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table" w:styleId="TableGrid">
    <w:name w:val="Table Grid"/>
    <w:basedOn w:val="TableNormal"/>
    <w:rsid w:val="002F3D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4">
    <w:name w:val="Table List 4"/>
    <w:basedOn w:val="TableNormal"/>
    <w:rsid w:val="002F3DE5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6">
    <w:name w:val="Table List 6"/>
    <w:basedOn w:val="TableNormal"/>
    <w:rsid w:val="002F3DE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ghtGrid-Accent4">
    <w:name w:val="Light Grid Accent 4"/>
    <w:basedOn w:val="TableNormal"/>
    <w:uiPriority w:val="62"/>
    <w:rsid w:val="002F3D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1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  <w:shd w:val="clear" w:color="auto" w:fill="E6D7D2" w:themeFill="accent4" w:themeFillTint="3F"/>
      </w:tcPr>
    </w:tblStylePr>
    <w:tblStylePr w:type="band2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</w:tcPr>
    </w:tblStylePr>
  </w:style>
  <w:style w:type="table" w:styleId="MediumShading1-Accent1">
    <w:name w:val="Medium Shading 1 Accent 1"/>
    <w:basedOn w:val="TableNormal"/>
    <w:uiPriority w:val="63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1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  <w:shd w:val="clear" w:color="auto" w:fill="F8CFC1" w:themeFill="accent1" w:themeFillTint="3F"/>
      </w:tcPr>
    </w:tblStylePr>
    <w:tblStylePr w:type="band2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3">
    <w:name w:val="toc 3"/>
    <w:basedOn w:val="Normal"/>
    <w:uiPriority w:val="39"/>
    <w:qFormat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table" w:styleId="TableGrid">
    <w:name w:val="Table Grid"/>
    <w:basedOn w:val="TableNormal"/>
    <w:rsid w:val="002F3D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4">
    <w:name w:val="Table List 4"/>
    <w:basedOn w:val="TableNormal"/>
    <w:rsid w:val="002F3DE5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6">
    <w:name w:val="Table List 6"/>
    <w:basedOn w:val="TableNormal"/>
    <w:rsid w:val="002F3DE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ghtGrid-Accent4">
    <w:name w:val="Light Grid Accent 4"/>
    <w:basedOn w:val="TableNormal"/>
    <w:uiPriority w:val="62"/>
    <w:rsid w:val="002F3D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1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  <w:shd w:val="clear" w:color="auto" w:fill="E6D7D2" w:themeFill="accent4" w:themeFillTint="3F"/>
      </w:tcPr>
    </w:tblStylePr>
    <w:tblStylePr w:type="band2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</w:tcPr>
    </w:tblStylePr>
  </w:style>
  <w:style w:type="table" w:styleId="MediumShading1-Accent1">
    <w:name w:val="Medium Shading 1 Accent 1"/>
    <w:basedOn w:val="TableNormal"/>
    <w:uiPriority w:val="63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1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  <w:shd w:val="clear" w:color="auto" w:fill="F8CFC1" w:themeFill="accent1" w:themeFillTint="3F"/>
      </w:tcPr>
    </w:tblStylePr>
    <w:tblStylePr w:type="band2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ersti\Application%20Data\Microsoft\Templates\BusinessReport_Office201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BusinessReport_Office2010</Template>
  <TotalTime>0</TotalTime>
  <Pages>7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2010-11-28T12:24:00Z</dcterms:created>
  <dcterms:modified xsi:type="dcterms:W3CDTF">2010-11-30T09:48:00Z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